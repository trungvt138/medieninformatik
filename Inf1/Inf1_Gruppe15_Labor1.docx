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8E7C" w14:textId="77777777" w:rsidR="00907DEC" w:rsidRDefault="00907DEC" w:rsidP="00671409">
      <w:pPr>
        <w:jc w:val="center"/>
        <w:rPr>
          <w:sz w:val="56"/>
          <w:szCs w:val="56"/>
          <w:lang w:val="de-DE"/>
        </w:rPr>
      </w:pPr>
    </w:p>
    <w:p w14:paraId="5CBF28F9" w14:textId="77777777" w:rsidR="00907DEC" w:rsidRDefault="00907DEC" w:rsidP="00671409">
      <w:pPr>
        <w:jc w:val="center"/>
        <w:rPr>
          <w:sz w:val="56"/>
          <w:szCs w:val="56"/>
          <w:lang w:val="de-DE"/>
        </w:rPr>
      </w:pPr>
    </w:p>
    <w:p w14:paraId="394B7DDC" w14:textId="77777777" w:rsidR="00907DEC" w:rsidRDefault="00907DEC" w:rsidP="00671409">
      <w:pPr>
        <w:jc w:val="center"/>
        <w:rPr>
          <w:sz w:val="56"/>
          <w:szCs w:val="56"/>
          <w:lang w:val="de-DE"/>
        </w:rPr>
      </w:pPr>
    </w:p>
    <w:p w14:paraId="3A2F2B45" w14:textId="2C93B31F" w:rsidR="00E20575" w:rsidRPr="006965B7" w:rsidRDefault="00671409" w:rsidP="00671409">
      <w:pPr>
        <w:jc w:val="center"/>
        <w:rPr>
          <w:sz w:val="56"/>
          <w:szCs w:val="56"/>
          <w:lang w:val="de-DE"/>
        </w:rPr>
      </w:pPr>
      <w:r w:rsidRPr="006965B7">
        <w:rPr>
          <w:sz w:val="56"/>
          <w:szCs w:val="56"/>
          <w:lang w:val="de-DE"/>
        </w:rPr>
        <w:t>HAW Hamburg</w:t>
      </w:r>
    </w:p>
    <w:p w14:paraId="1BB56708" w14:textId="406B91D1" w:rsidR="00671409" w:rsidRPr="006965B7" w:rsidRDefault="00671409" w:rsidP="00671409">
      <w:pPr>
        <w:jc w:val="center"/>
        <w:rPr>
          <w:sz w:val="56"/>
          <w:szCs w:val="56"/>
          <w:lang w:val="de-DE"/>
        </w:rPr>
      </w:pPr>
      <w:r w:rsidRPr="006965B7">
        <w:rPr>
          <w:sz w:val="56"/>
          <w:szCs w:val="56"/>
          <w:lang w:val="de-DE"/>
        </w:rPr>
        <w:t>Informatik 1 Protokoll</w:t>
      </w:r>
      <w:r w:rsidR="006965B7">
        <w:rPr>
          <w:sz w:val="56"/>
          <w:szCs w:val="56"/>
          <w:lang w:val="de-DE"/>
        </w:rPr>
        <w:t xml:space="preserve"> – WS2025/2026</w:t>
      </w:r>
    </w:p>
    <w:p w14:paraId="482FDA37" w14:textId="3469F894" w:rsidR="00671409" w:rsidRDefault="00907DEC" w:rsidP="00671409">
      <w:pPr>
        <w:jc w:val="center"/>
        <w:rPr>
          <w:sz w:val="56"/>
          <w:szCs w:val="56"/>
          <w:lang w:val="de-DE"/>
        </w:rPr>
      </w:pPr>
      <w:r>
        <w:rPr>
          <w:sz w:val="56"/>
          <w:szCs w:val="56"/>
          <w:lang w:val="de-DE"/>
        </w:rPr>
        <w:t>Team 15</w:t>
      </w:r>
    </w:p>
    <w:p w14:paraId="1555CD6E" w14:textId="46B9327B" w:rsidR="00907DEC" w:rsidRDefault="00907DEC" w:rsidP="00671409">
      <w:pPr>
        <w:jc w:val="center"/>
        <w:rPr>
          <w:sz w:val="56"/>
          <w:szCs w:val="56"/>
          <w:lang w:val="de-DE"/>
        </w:rPr>
      </w:pPr>
      <w:r>
        <w:rPr>
          <w:sz w:val="56"/>
          <w:szCs w:val="56"/>
          <w:lang w:val="de-DE"/>
        </w:rPr>
        <w:t>Labor 1</w:t>
      </w:r>
    </w:p>
    <w:p w14:paraId="7A652742" w14:textId="193D9BDF" w:rsidR="00A52DC8" w:rsidRPr="00A52DC8" w:rsidRDefault="00A52DC8" w:rsidP="00671409">
      <w:pPr>
        <w:jc w:val="center"/>
        <w:rPr>
          <w:lang w:val="de-DE"/>
        </w:rPr>
      </w:pPr>
      <w:r>
        <w:rPr>
          <w:lang w:val="de-DE"/>
        </w:rPr>
        <w:t>V0.0</w:t>
      </w:r>
    </w:p>
    <w:p w14:paraId="68B88C0D" w14:textId="4F3E525B" w:rsidR="00671409" w:rsidRDefault="00671409" w:rsidP="00671409">
      <w:pPr>
        <w:jc w:val="center"/>
        <w:rPr>
          <w:lang w:val="de-DE"/>
        </w:rPr>
      </w:pPr>
    </w:p>
    <w:p w14:paraId="52286F3A" w14:textId="218BFAC5" w:rsidR="00671409" w:rsidRDefault="00671409" w:rsidP="00671409">
      <w:pPr>
        <w:jc w:val="center"/>
        <w:rPr>
          <w:lang w:val="de-DE"/>
        </w:rPr>
      </w:pPr>
      <w:r>
        <w:rPr>
          <w:lang w:val="de-DE"/>
        </w:rPr>
        <w:t xml:space="preserve">Dam, Trung – 2444446 – </w:t>
      </w:r>
      <w:hyperlink r:id="rId4" w:history="1">
        <w:r w:rsidRPr="00D46EDF">
          <w:rPr>
            <w:rStyle w:val="Hyperlink"/>
            <w:lang w:val="de-DE"/>
          </w:rPr>
          <w:t>Trung.Dam@haw-hamburg.de</w:t>
        </w:r>
      </w:hyperlink>
    </w:p>
    <w:p w14:paraId="25597478" w14:textId="159D81D6" w:rsidR="00671409" w:rsidRDefault="00671409" w:rsidP="00671409">
      <w:pPr>
        <w:jc w:val="center"/>
        <w:rPr>
          <w:lang w:val="de-DE"/>
        </w:rPr>
      </w:pPr>
      <w:r>
        <w:rPr>
          <w:lang w:val="de-DE"/>
        </w:rPr>
        <w:t xml:space="preserve">Kunstmann, Klaas – </w:t>
      </w:r>
      <w:hyperlink r:id="rId5" w:history="1">
        <w:r w:rsidRPr="00D46EDF">
          <w:rPr>
            <w:rStyle w:val="Hyperlink"/>
            <w:lang w:val="de-DE"/>
          </w:rPr>
          <w:t>Kunstmann.Klaas@haw-hamburg.de</w:t>
        </w:r>
      </w:hyperlink>
    </w:p>
    <w:p w14:paraId="65146DAE" w14:textId="3AD51489" w:rsidR="00671409" w:rsidRDefault="00671409" w:rsidP="00671409">
      <w:pPr>
        <w:jc w:val="center"/>
      </w:pPr>
      <w:r w:rsidRPr="00671409">
        <w:t xml:space="preserve">Huynh, Felix – </w:t>
      </w:r>
      <w:hyperlink r:id="rId6" w:history="1">
        <w:r w:rsidRPr="00D46EDF">
          <w:rPr>
            <w:rStyle w:val="Hyperlink"/>
          </w:rPr>
          <w:t>Huynh.Felix@haw-hamburg.de</w:t>
        </w:r>
      </w:hyperlink>
    </w:p>
    <w:p w14:paraId="6BC1312F" w14:textId="77777777" w:rsidR="00671409" w:rsidRDefault="00671409"/>
    <w:p w14:paraId="41468951" w14:textId="77777777" w:rsidR="00907DEC" w:rsidRDefault="00907DEC"/>
    <w:p w14:paraId="3114B556" w14:textId="77777777" w:rsidR="00907DEC" w:rsidRDefault="00907DEC"/>
    <w:p w14:paraId="21BFAFCC" w14:textId="77777777" w:rsidR="00907DEC" w:rsidRDefault="00907DEC"/>
    <w:p w14:paraId="7CCF6404" w14:textId="77777777" w:rsidR="00907DEC" w:rsidRDefault="00907DEC"/>
    <w:p w14:paraId="28B8B756" w14:textId="77777777" w:rsidR="00907DEC" w:rsidRDefault="00907DEC"/>
    <w:p w14:paraId="230B184D" w14:textId="77777777" w:rsidR="00907DEC" w:rsidRDefault="00907DEC"/>
    <w:p w14:paraId="28A46BBC" w14:textId="77777777" w:rsidR="00907DEC" w:rsidRDefault="00907DEC"/>
    <w:p w14:paraId="2F6D52FA" w14:textId="77777777" w:rsidR="00907DEC" w:rsidRDefault="00907DEC"/>
    <w:p w14:paraId="125C71B6" w14:textId="77777777" w:rsidR="00907DEC" w:rsidRPr="00671409" w:rsidRDefault="00907DEC"/>
    <w:sectPr w:rsidR="00907DEC" w:rsidRPr="0067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09"/>
    <w:rsid w:val="00013D73"/>
    <w:rsid w:val="00023D62"/>
    <w:rsid w:val="002E2BF3"/>
    <w:rsid w:val="0040163F"/>
    <w:rsid w:val="004A0BA3"/>
    <w:rsid w:val="00671409"/>
    <w:rsid w:val="00693C7B"/>
    <w:rsid w:val="006965B7"/>
    <w:rsid w:val="00907DEC"/>
    <w:rsid w:val="00A52DC8"/>
    <w:rsid w:val="00CD015E"/>
    <w:rsid w:val="00E20575"/>
    <w:rsid w:val="00E3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4C588"/>
  <w15:chartTrackingRefBased/>
  <w15:docId w15:val="{CDB1BFF1-C435-964D-ACC6-E9526CEA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4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uynh.Felix@haw-hamburg.de" TargetMode="External"/><Relationship Id="rId5" Type="http://schemas.openxmlformats.org/officeDocument/2006/relationships/hyperlink" Target="mailto:Kunstmann.Klaas@haw-hamburg.de" TargetMode="External"/><Relationship Id="rId4" Type="http://schemas.openxmlformats.org/officeDocument/2006/relationships/hyperlink" Target="mailto:Trung.Dam@haw-hamburg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Inf1_Gruppe15_Labor1.docx</Template>
  <TotalTime>9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Dam, Trung</dc:creator>
  <cp:keywords/>
  <dc:description/>
  <cp:lastModifiedBy>Dam, Trung</cp:lastModifiedBy>
  <cp:revision>4</cp:revision>
  <dcterms:created xsi:type="dcterms:W3CDTF">2025-10-22T11:49:00Z</dcterms:created>
  <dcterms:modified xsi:type="dcterms:W3CDTF">2025-10-22T14:11:00Z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2025-10-22T11:48:23Z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15167eb5-9591-4086-997e-ffc567ac5d40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